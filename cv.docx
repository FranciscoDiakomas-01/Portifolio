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291D02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291D02" w:rsidRDefault="00C9156A" w:rsidP="00C9156A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noProof/>
                <w:lang w:eastAsia="pt-PT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-126365</wp:posOffset>
                  </wp:positionH>
                  <wp:positionV relativeFrom="paragraph">
                    <wp:posOffset>-6350</wp:posOffset>
                  </wp:positionV>
                  <wp:extent cx="1790700" cy="1889760"/>
                  <wp:effectExtent l="0" t="0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_2024-07-14_22-50-25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88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291D02" w:rsidRDefault="00C9156A" w:rsidP="00C9156A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FranciscoLombo</w:t>
            </w:r>
            <w:r w:rsidR="003D1B71" w:rsidRPr="00291D02">
              <w:rPr>
                <w:lang w:val="pt-BR" w:bidi="pt-BR"/>
              </w:rPr>
              <w:br/>
            </w:r>
            <w:r>
              <w:rPr>
                <w:lang w:val="pt-BR"/>
              </w:rPr>
              <w:t>Diakomas</w:t>
            </w:r>
          </w:p>
        </w:tc>
      </w:tr>
      <w:tr w:rsidR="003D1B71" w:rsidRPr="00291D02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291D02" w:rsidRDefault="003D1B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396DC7" w:rsidRDefault="00396DC7" w:rsidP="00AC6C7E">
            <w:pPr>
              <w:pStyle w:val="Ttulo2"/>
              <w:rPr>
                <w:rFonts w:asciiTheme="majorHAnsi" w:hAnsiTheme="majorHAnsi" w:cs="Calibri"/>
                <w:color w:val="0072C7"/>
                <w:sz w:val="40"/>
                <w:lang w:val="pt-BR"/>
              </w:rPr>
            </w:pPr>
            <w:r w:rsidRPr="00396DC7">
              <w:rPr>
                <w:rFonts w:asciiTheme="majorHAnsi" w:hAnsiTheme="majorHAnsi" w:cs="Calibri"/>
                <w:color w:val="0072C7"/>
                <w:sz w:val="40"/>
                <w:lang w:val="pt-BR"/>
              </w:rPr>
              <w:t>Desenvolvedor FullStack</w:t>
            </w:r>
          </w:p>
          <w:p w:rsidR="00396DC7" w:rsidRDefault="00396DC7" w:rsidP="00396DC7">
            <w:r w:rsidRPr="00396DC7">
              <w:t>Sou um programador recém-formado com uma sólida base em linguagens de pro</w:t>
            </w:r>
            <w:r w:rsidR="00560611">
              <w:t>gramação como JavaScript, Mysql</w:t>
            </w:r>
            <w:r w:rsidRPr="00396DC7">
              <w:t xml:space="preserve"> e HTML/CSS</w:t>
            </w:r>
            <w:r w:rsidR="00560611">
              <w:t xml:space="preserve"> e alguns frameworks e bibliotecas</w:t>
            </w:r>
            <w:r w:rsidRPr="00396DC7">
              <w:t xml:space="preserve">. </w:t>
            </w:r>
          </w:p>
          <w:p w:rsidR="00396DC7" w:rsidRDefault="00396DC7" w:rsidP="00396DC7"/>
          <w:p w:rsidR="00396DC7" w:rsidRDefault="00396DC7" w:rsidP="00396DC7">
            <w:r w:rsidRPr="00396DC7">
              <w:t xml:space="preserve">Durante </w:t>
            </w:r>
            <w:r w:rsidR="00560611">
              <w:t xml:space="preserve">os meus 3 anos </w:t>
            </w:r>
            <w:r w:rsidRPr="00396DC7">
              <w:t>meus estudos, desenvolvi vários projetos acadêmicos que me permitiram aplicar meus conhecimentos teóricos em situações práticas.</w:t>
            </w:r>
          </w:p>
          <w:p w:rsidR="00396DC7" w:rsidRDefault="00396DC7" w:rsidP="00396DC7"/>
          <w:p w:rsidR="00560611" w:rsidRDefault="00560611" w:rsidP="00396DC7">
            <w:r>
              <w:t xml:space="preserve">Estou a busca de minha primeira oportunidade na área actuando na sua empresa como desenvolvedor  fullStack , frontend </w:t>
            </w:r>
            <w:r w:rsidR="00D94D82">
              <w:t xml:space="preserve">, mobile </w:t>
            </w:r>
            <w:r>
              <w:t>ou até mesmo backend.</w:t>
            </w:r>
          </w:p>
          <w:p w:rsidR="00560611" w:rsidRDefault="00560611" w:rsidP="00396DC7"/>
          <w:p w:rsidR="00396DC7" w:rsidRDefault="00396DC7" w:rsidP="00396DC7">
            <w:r w:rsidRPr="00396DC7">
              <w:t xml:space="preserve"> Sou autodidata, sempre buscando aprender novas tecnologias e melhorar minhas habilidades. </w:t>
            </w:r>
          </w:p>
          <w:p w:rsidR="00396DC7" w:rsidRDefault="00396DC7" w:rsidP="00396DC7"/>
          <w:p w:rsidR="003D1B71" w:rsidRDefault="00396DC7" w:rsidP="00396DC7">
            <w:r w:rsidRPr="00396DC7">
              <w:t xml:space="preserve">Estou ansioso para iniciar minha carreira e </w:t>
            </w:r>
            <w:r w:rsidRPr="00D94D82">
              <w:rPr>
                <w:u w:val="single"/>
              </w:rPr>
              <w:t>c</w:t>
            </w:r>
            <w:bookmarkStart w:id="0" w:name="_GoBack"/>
            <w:bookmarkEnd w:id="0"/>
            <w:r w:rsidRPr="00D94D82">
              <w:rPr>
                <w:u w:val="single"/>
              </w:rPr>
              <w:t>ontribuir</w:t>
            </w:r>
            <w:r w:rsidRPr="00396DC7">
              <w:t xml:space="preserve"> para o sucesso de uma equipe dinâmica e inovadora.</w:t>
            </w:r>
            <w:r>
              <w:t xml:space="preserve"> Luanda</w:t>
            </w:r>
            <w:r w:rsidR="00291D02" w:rsidRPr="00396DC7">
              <w:t xml:space="preserve"> </w:t>
            </w:r>
            <w:r w:rsidR="003D1B71" w:rsidRPr="00396DC7">
              <w:t xml:space="preserve">, </w:t>
            </w:r>
            <w:r>
              <w:t>Cacuaco</w:t>
            </w:r>
          </w:p>
          <w:p w:rsidR="00396DC7" w:rsidRDefault="00396DC7" w:rsidP="00396DC7"/>
          <w:p w:rsidR="00396DC7" w:rsidRPr="00550489" w:rsidRDefault="00396DC7" w:rsidP="00396DC7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>
              <w:rPr>
                <w:rFonts w:asciiTheme="majorHAnsi" w:hAnsiTheme="majorHAnsi" w:cs="Calibri"/>
                <w:color w:val="0072C7"/>
                <w:lang w:val="pt-BR"/>
              </w:rPr>
              <w:t>Histórico Acadêmico</w:t>
            </w:r>
          </w:p>
          <w:p w:rsidR="00396DC7" w:rsidRDefault="00396DC7" w:rsidP="00396DC7">
            <w:pPr>
              <w:pStyle w:val="PargrafodaLista"/>
              <w:numPr>
                <w:ilvl w:val="0"/>
                <w:numId w:val="16"/>
              </w:numPr>
              <w:rPr>
                <w:lang w:val="pt-BR"/>
              </w:rPr>
            </w:pPr>
            <w:r>
              <w:rPr>
                <w:lang w:val="pt-BR"/>
              </w:rPr>
              <w:t xml:space="preserve">Ensino médio concluído sob o curso de TI ( </w:t>
            </w:r>
            <w:r w:rsidR="00560611">
              <w:rPr>
                <w:lang w:val="pt-BR"/>
              </w:rPr>
              <w:t>Instituto Politécnico Industrial Alda Lara</w:t>
            </w:r>
            <w:r>
              <w:rPr>
                <w:lang w:val="pt-BR"/>
              </w:rPr>
              <w:t xml:space="preserve"> )</w:t>
            </w:r>
          </w:p>
          <w:p w:rsidR="00396DC7" w:rsidRPr="00560611" w:rsidRDefault="00396DC7" w:rsidP="00396DC7">
            <w:pPr>
              <w:pStyle w:val="PargrafodaLista"/>
              <w:numPr>
                <w:ilvl w:val="0"/>
                <w:numId w:val="16"/>
              </w:numPr>
              <w:rPr>
                <w:lang w:val="pt-BR"/>
              </w:rPr>
            </w:pPr>
            <w:r>
              <w:rPr>
                <w:lang w:val="pt-BR"/>
              </w:rPr>
              <w:t xml:space="preserve">Ensino superior concluído sob a faculdade de Engenharia de Software ( </w:t>
            </w:r>
            <w:r w:rsidR="00560611">
              <w:rPr>
                <w:lang w:val="pt-BR"/>
              </w:rPr>
              <w:t xml:space="preserve">Universidade Doutor Antônio Augustinho Neto </w:t>
            </w:r>
            <w:r>
              <w:rPr>
                <w:lang w:val="pt-BR"/>
              </w:rPr>
              <w:t>)</w:t>
            </w:r>
          </w:p>
          <w:p w:rsidR="003D1B71" w:rsidRPr="00550489" w:rsidRDefault="00396DC7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>
              <w:rPr>
                <w:rFonts w:asciiTheme="majorHAnsi" w:hAnsiTheme="majorHAnsi" w:cs="Calibri"/>
                <w:color w:val="0072C7"/>
                <w:lang w:val="pt-BR"/>
              </w:rPr>
              <w:t>Cursos Extracurricular</w:t>
            </w:r>
          </w:p>
          <w:p w:rsidR="00396DC7" w:rsidRPr="00560611" w:rsidRDefault="00396DC7" w:rsidP="00560611">
            <w:pPr>
              <w:pStyle w:val="PargrafodaLista"/>
              <w:numPr>
                <w:ilvl w:val="0"/>
                <w:numId w:val="16"/>
              </w:numPr>
              <w:rPr>
                <w:lang w:val="pt-BR"/>
              </w:rPr>
            </w:pPr>
            <w:r>
              <w:rPr>
                <w:lang w:val="pt-BR"/>
              </w:rPr>
              <w:t>HTML + CSS</w:t>
            </w:r>
            <w:r w:rsidR="00560611">
              <w:rPr>
                <w:lang w:val="pt-BR"/>
              </w:rPr>
              <w:t xml:space="preserve"> + </w:t>
            </w:r>
            <w:r w:rsidRPr="00560611">
              <w:rPr>
                <w:lang w:val="pt-BR"/>
              </w:rPr>
              <w:t xml:space="preserve">Javascript </w:t>
            </w:r>
          </w:p>
          <w:p w:rsidR="00396DC7" w:rsidRDefault="00396DC7" w:rsidP="00396DC7">
            <w:pPr>
              <w:pStyle w:val="PargrafodaLista"/>
              <w:numPr>
                <w:ilvl w:val="0"/>
                <w:numId w:val="16"/>
              </w:numPr>
              <w:rPr>
                <w:lang w:val="pt-BR"/>
              </w:rPr>
            </w:pPr>
            <w:r>
              <w:rPr>
                <w:lang w:val="pt-BR"/>
              </w:rPr>
              <w:t>React Js + React Native</w:t>
            </w:r>
          </w:p>
          <w:p w:rsidR="00396DC7" w:rsidRDefault="00396DC7" w:rsidP="00396DC7">
            <w:pPr>
              <w:pStyle w:val="PargrafodaLista"/>
              <w:numPr>
                <w:ilvl w:val="0"/>
                <w:numId w:val="16"/>
              </w:numPr>
              <w:rPr>
                <w:lang w:val="pt-BR"/>
              </w:rPr>
            </w:pPr>
            <w:r>
              <w:rPr>
                <w:lang w:val="pt-BR"/>
              </w:rPr>
              <w:t xml:space="preserve">Node Js + </w:t>
            </w:r>
            <w:r w:rsidR="00560611">
              <w:rPr>
                <w:lang w:val="pt-BR"/>
              </w:rPr>
              <w:t xml:space="preserve">Express + </w:t>
            </w:r>
            <w:r>
              <w:rPr>
                <w:lang w:val="pt-BR"/>
              </w:rPr>
              <w:t>Mysql</w:t>
            </w:r>
            <w:r w:rsidR="00560611">
              <w:rPr>
                <w:lang w:val="pt-BR"/>
              </w:rPr>
              <w:t xml:space="preserve"> </w:t>
            </w:r>
          </w:p>
          <w:p w:rsidR="00396DC7" w:rsidRDefault="00396DC7" w:rsidP="00396DC7">
            <w:pPr>
              <w:pStyle w:val="PargrafodaLista"/>
              <w:numPr>
                <w:ilvl w:val="0"/>
                <w:numId w:val="16"/>
              </w:numPr>
              <w:rPr>
                <w:lang w:val="pt-BR"/>
              </w:rPr>
            </w:pPr>
            <w:r>
              <w:rPr>
                <w:lang w:val="pt-BR"/>
              </w:rPr>
              <w:t>Electron Js</w:t>
            </w:r>
            <w:r w:rsidR="00560611">
              <w:rPr>
                <w:lang w:val="pt-BR"/>
              </w:rPr>
              <w:t xml:space="preserve"> + PHP</w:t>
            </w:r>
          </w:p>
          <w:p w:rsidR="00396DC7" w:rsidRDefault="00396DC7" w:rsidP="00396DC7">
            <w:pPr>
              <w:pStyle w:val="PargrafodaLista"/>
              <w:numPr>
                <w:ilvl w:val="0"/>
                <w:numId w:val="16"/>
              </w:numPr>
              <w:rPr>
                <w:lang w:val="pt-BR"/>
              </w:rPr>
            </w:pPr>
            <w:r>
              <w:rPr>
                <w:lang w:val="pt-BR"/>
              </w:rPr>
              <w:t>Git</w:t>
            </w:r>
            <w:r w:rsidR="00560611">
              <w:rPr>
                <w:lang w:val="pt-BR"/>
              </w:rPr>
              <w:t xml:space="preserve"> + Docker</w:t>
            </w:r>
          </w:p>
          <w:p w:rsidR="00396DC7" w:rsidRPr="00396DC7" w:rsidRDefault="00396DC7" w:rsidP="00396DC7">
            <w:pPr>
              <w:pStyle w:val="PargrafodaLista"/>
              <w:numPr>
                <w:ilvl w:val="0"/>
                <w:numId w:val="16"/>
              </w:numPr>
              <w:rPr>
                <w:lang w:val="pt-BR"/>
              </w:rPr>
            </w:pPr>
            <w:r>
              <w:rPr>
                <w:lang w:val="pt-BR"/>
              </w:rPr>
              <w:t>Inglês + Espanhol</w:t>
            </w:r>
          </w:p>
          <w:p w:rsidR="003D1B71" w:rsidRPr="00550489" w:rsidRDefault="003D1B71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</w:p>
          <w:p w:rsidR="003D1B71" w:rsidRPr="00291D02" w:rsidRDefault="003D1B71" w:rsidP="00560611">
            <w:pPr>
              <w:rPr>
                <w:sz w:val="24"/>
                <w:szCs w:val="24"/>
                <w:lang w:val="pt-BR"/>
              </w:rPr>
            </w:pPr>
          </w:p>
        </w:tc>
      </w:tr>
      <w:tr w:rsidR="003D1B71" w:rsidRPr="00291D02" w:rsidTr="003D1B71">
        <w:trPr>
          <w:trHeight w:val="1164"/>
        </w:trPr>
        <w:tc>
          <w:tcPr>
            <w:tcW w:w="720" w:type="dxa"/>
          </w:tcPr>
          <w:p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222466">
            <w:pPr>
              <w:rPr>
                <w:lang w:val="pt-BR"/>
              </w:rPr>
            </w:pPr>
          </w:p>
        </w:tc>
      </w:tr>
      <w:tr w:rsidR="003D1B71" w:rsidRPr="00291D02" w:rsidTr="003D1B71">
        <w:trPr>
          <w:trHeight w:val="543"/>
        </w:trPr>
        <w:tc>
          <w:tcPr>
            <w:tcW w:w="720" w:type="dxa"/>
          </w:tcPr>
          <w:p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291D02" w:rsidRDefault="003D1B71" w:rsidP="006D79A8">
            <w:pPr>
              <w:pStyle w:val="Informaes"/>
              <w:jc w:val="center"/>
              <w:rPr>
                <w:rStyle w:val="Forte"/>
                <w:b w:val="0"/>
                <w:bCs w:val="0"/>
                <w:color w:val="666666"/>
                <w:lang w:val="pt-BR"/>
              </w:rPr>
            </w:pPr>
            <w:r w:rsidRPr="00291D02">
              <w:rPr>
                <w:noProof/>
                <w:lang w:eastAsia="pt-PT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91EE6A"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">
                      <v:shape id="Forma Liv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23" o:spid="_x0000_s1028" type="#_x0000_t75" alt="Ícone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Íco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291D02" w:rsidRDefault="00C9156A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Luanda-Angola</w:t>
            </w:r>
          </w:p>
          <w:p w:rsidR="003D1B71" w:rsidRPr="00291D02" w:rsidRDefault="00C9156A" w:rsidP="00C9156A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Cacuaco-Sequele</w:t>
            </w: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183"/>
        </w:trPr>
        <w:tc>
          <w:tcPr>
            <w:tcW w:w="720" w:type="dxa"/>
          </w:tcPr>
          <w:p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624"/>
        </w:trPr>
        <w:tc>
          <w:tcPr>
            <w:tcW w:w="720" w:type="dxa"/>
          </w:tcPr>
          <w:p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eastAsia="pt-PT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vre: Forma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m 28" descr="Ícone de telef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A503FB" id="Grupo 22" o:spid="_x0000_s1026" alt="ícone de telef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">
                      <v:shape id="Forma Liv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28" o:spid="_x0000_s1028" type="#_x0000_t75" alt="Ícone de telefone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Ícone de telef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291D02" w:rsidRDefault="00C9156A" w:rsidP="00C9156A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957 777 993</w:t>
            </w: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183"/>
        </w:trPr>
        <w:tc>
          <w:tcPr>
            <w:tcW w:w="720" w:type="dxa"/>
          </w:tcPr>
          <w:p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633"/>
        </w:trPr>
        <w:tc>
          <w:tcPr>
            <w:tcW w:w="720" w:type="dxa"/>
          </w:tcPr>
          <w:p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eastAsia="pt-PT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vre: Forma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m 32" descr="Ícone de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524B92" id="Grupo 24" o:spid="_x0000_s1026" alt="Ícone de e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">
                      <v:shape id="Forma Liv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2" o:spid="_x0000_s1028" type="#_x0000_t75" alt="Ícone de email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Ícone de email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291D02" w:rsidRDefault="00C9156A" w:rsidP="00C9156A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franciscodiakoma@gmail</w:t>
            </w: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174"/>
        </w:trPr>
        <w:tc>
          <w:tcPr>
            <w:tcW w:w="720" w:type="dxa"/>
          </w:tcPr>
          <w:p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633"/>
        </w:trPr>
        <w:tc>
          <w:tcPr>
            <w:tcW w:w="720" w:type="dxa"/>
          </w:tcPr>
          <w:p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eastAsia="pt-PT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upo 23" descr="Ícone de 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v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m 36" descr="Ícone de si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317F75" id="Grupo 23" o:spid="_x0000_s1026" alt="Ícone de site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">
                      <v:shape id="Forma Liv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6" o:spid="_x0000_s1028" type="#_x0000_t75" alt="Ícone de site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8" o:title="Ícone de sit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291D02" w:rsidRDefault="00C9156A" w:rsidP="00380FD1">
            <w:pPr>
              <w:pStyle w:val="Informaes"/>
              <w:rPr>
                <w:lang w:val="pt-BR"/>
              </w:rPr>
            </w:pPr>
            <w:r w:rsidRPr="00C9156A">
              <w:rPr>
                <w:lang w:val="pt-BR"/>
              </w:rPr>
              <w:t>https://portifolio-ten-eosin-87.vercel.app/</w:t>
            </w:r>
          </w:p>
        </w:tc>
        <w:tc>
          <w:tcPr>
            <w:tcW w:w="423" w:type="dxa"/>
            <w:vMerge/>
          </w:tcPr>
          <w:p w:rsidR="003D1B71" w:rsidRPr="00291D02" w:rsidRDefault="003D1B71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2448"/>
        </w:trPr>
        <w:tc>
          <w:tcPr>
            <w:tcW w:w="720" w:type="dxa"/>
          </w:tcPr>
          <w:p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</w:tcPr>
          <w:p w:rsidR="003D1B71" w:rsidRPr="00291D02" w:rsidRDefault="003D1B71" w:rsidP="00222466">
            <w:pPr>
              <w:rPr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222466">
            <w:pPr>
              <w:rPr>
                <w:lang w:val="pt-BR"/>
              </w:rPr>
            </w:pPr>
          </w:p>
        </w:tc>
      </w:tr>
    </w:tbl>
    <w:p w:rsidR="007F5B63" w:rsidRPr="00291D02" w:rsidRDefault="007F5B63" w:rsidP="006D79A8">
      <w:pPr>
        <w:pStyle w:val="Corpodetexto"/>
        <w:rPr>
          <w:lang w:val="pt-BR"/>
        </w:rPr>
      </w:pPr>
    </w:p>
    <w:sectPr w:rsidR="007F5B63" w:rsidRPr="00291D02" w:rsidSect="00291D02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4C5C" w:rsidRDefault="00564C5C" w:rsidP="00590471">
      <w:r>
        <w:separator/>
      </w:r>
    </w:p>
  </w:endnote>
  <w:endnote w:type="continuationSeparator" w:id="0">
    <w:p w:rsidR="00564C5C" w:rsidRDefault="00564C5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4C5C" w:rsidRDefault="00564C5C" w:rsidP="00590471">
      <w:r>
        <w:separator/>
      </w:r>
    </w:p>
  </w:footnote>
  <w:footnote w:type="continuationSeparator" w:id="0">
    <w:p w:rsidR="00564C5C" w:rsidRDefault="00564C5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eastAsia="pt-PT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D4FAC0" id="Grupo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cnY6xVphplua1iZLjI4R54Bt57N9WqvraTEVfBy+0Yp6DiBHKqGneXPpx4KPSGeyBtzykf&#10;oWqEklOx34HKCG8FzpsTxEB3w6sEz254FTy9Q4XQ3VALuuvugXM7J/6K3roW14xQ+Nqby+5UWIc5&#10;cXP01rXI3aaovddbdw7Ue/RW7I+uRcolT8Ba9T26byDA3imywNi6VqVckuVgobJ7FCpumijpWkFv&#10;I8C1ipMYkaPLx9DipnkOqKxd+QhwrRvjjXhHehte6E5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v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2E5FAC"/>
    <w:multiLevelType w:val="hybridMultilevel"/>
    <w:tmpl w:val="43F0BE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ctiveWritingStyle w:appName="MSWord" w:lang="pt-BR" w:vendorID="64" w:dllVersion="131078" w:nlCheck="1" w:checkStyle="0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56A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76026"/>
    <w:rsid w:val="00291D02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96DC7"/>
    <w:rsid w:val="003D1B71"/>
    <w:rsid w:val="004E158A"/>
    <w:rsid w:val="00550489"/>
    <w:rsid w:val="00560611"/>
    <w:rsid w:val="00564C5C"/>
    <w:rsid w:val="00565C77"/>
    <w:rsid w:val="0056708E"/>
    <w:rsid w:val="005801E5"/>
    <w:rsid w:val="00590471"/>
    <w:rsid w:val="005D01FA"/>
    <w:rsid w:val="00622358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264D0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9156A"/>
    <w:rsid w:val="00CE1E3D"/>
    <w:rsid w:val="00D053FA"/>
    <w:rsid w:val="00D561E1"/>
    <w:rsid w:val="00D94D82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tion">
    <w:name w:val="Mention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TabelaSimples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diak\AppData\Roaming\Microsoft\Modelos\Curr&#237;culo%20com%20esferas%20azui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com esferas azuis</Template>
  <TotalTime>0</TotalTime>
  <Pages>1</Pages>
  <Words>197</Words>
  <Characters>1064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2024-08-04T22:57:00Z</dcterms:created>
  <dcterms:modified xsi:type="dcterms:W3CDTF">2024-08-04T23:29:00Z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